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9CC8" w14:textId="54C346DB" w:rsidR="008C02F4" w:rsidRPr="00A64119" w:rsidRDefault="00AF14B1" w:rsidP="009D7EA2">
      <w:pPr>
        <w:spacing w:after="0" w:line="240" w:lineRule="auto"/>
        <w:jc w:val="center"/>
        <w:rPr>
          <w:rFonts w:ascii="Tahoma" w:hAnsi="Tahoma" w:cs="Tahoma"/>
          <w:b/>
          <w:color w:val="000000"/>
          <w:sz w:val="28"/>
          <w:szCs w:val="32"/>
          <w:lang w:val="pt-PT"/>
        </w:rPr>
      </w:pPr>
      <w:r>
        <w:rPr>
          <w:rFonts w:ascii="Tahoma" w:hAnsi="Tahoma" w:cs="Tahoma"/>
          <w:b/>
          <w:color w:val="000000"/>
          <w:sz w:val="28"/>
          <w:szCs w:val="32"/>
          <w:lang w:val="pt-PT"/>
        </w:rPr>
        <w:t>DENNIS DARIUS MUKOYA</w:t>
      </w:r>
    </w:p>
    <w:p w14:paraId="658867B7" w14:textId="63DF7DB1" w:rsidR="008C02F4" w:rsidRPr="00FA609B" w:rsidRDefault="008C02F4" w:rsidP="008C02F4">
      <w:pPr>
        <w:pStyle w:val="Title"/>
        <w:pBdr>
          <w:bottom w:val="single" w:sz="8" w:space="0" w:color="4F81BD"/>
        </w:pBdr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</w:p>
    <w:p w14:paraId="3CFFC720" w14:textId="52E062EC" w:rsidR="008C02F4" w:rsidRDefault="00A64119" w:rsidP="008C02F4">
      <w:pPr>
        <w:spacing w:after="0" w:line="240" w:lineRule="auto"/>
        <w:rPr>
          <w:rFonts w:ascii="Tahoma" w:hAnsi="Tahoma" w:cs="Tahoma"/>
          <w:b/>
          <w:color w:val="000000"/>
          <w:sz w:val="28"/>
          <w:szCs w:val="28"/>
          <w:lang w:val="pt-PT"/>
        </w:rPr>
      </w:pPr>
      <w:r w:rsidRPr="00FA609B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2A9F5C" wp14:editId="0F55EA91">
                <wp:simplePos x="0" y="0"/>
                <wp:positionH relativeFrom="column">
                  <wp:posOffset>-221615</wp:posOffset>
                </wp:positionH>
                <wp:positionV relativeFrom="paragraph">
                  <wp:posOffset>127000</wp:posOffset>
                </wp:positionV>
                <wp:extent cx="2990850" cy="1158875"/>
                <wp:effectExtent l="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15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CA438C" w14:textId="77777777" w:rsidR="008C02F4" w:rsidRPr="00C170B2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170B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Nationality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  <w:r w:rsidR="003204D9" w:rsidRPr="00C170B2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3204D9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A64119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  <w:t>KENYAN</w:t>
                            </w:r>
                          </w:p>
                          <w:p w14:paraId="198E3D76" w14:textId="3AB696F1" w:rsidR="008C02F4" w:rsidRPr="00C170B2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170B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Date of Birth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  <w:r w:rsidR="003204D9" w:rsidRPr="00C170B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3204D9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AF14B1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08</w:t>
                            </w:r>
                            <w:r w:rsidR="00A64119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 w:rsidR="00AF14B1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05</w:t>
                            </w:r>
                            <w:r w:rsidR="00A64119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 w:rsidR="00AF14B1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2002</w:t>
                            </w:r>
                          </w:p>
                          <w:p w14:paraId="00D8850E" w14:textId="2689454C" w:rsidR="008C02F4" w:rsidRPr="002912F3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912F3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Email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  <w:r w:rsidRPr="002912F3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          </w:t>
                            </w:r>
                            <w:r w:rsidR="00A64119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="00AF14B1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dennisdarius43@gmail.com</w:t>
                            </w:r>
                          </w:p>
                          <w:p w14:paraId="5E472E27" w14:textId="682BAD08" w:rsidR="008C02F4" w:rsidRPr="00AF14B1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912F3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Mobile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:</w:t>
                            </w:r>
                            <w:r w:rsidRPr="002912F3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C02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+254 </w:t>
                            </w:r>
                            <w:r w:rsidR="00A64119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  <w:lang w:val="en-GB"/>
                              </w:rPr>
                              <w:t>79</w:t>
                            </w:r>
                            <w:r w:rsidR="00AF14B1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  <w:lang w:val="en-GB"/>
                              </w:rPr>
                              <w:t>3932805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</w:p>
                          <w:p w14:paraId="6BC26EC9" w14:textId="3D15899A" w:rsidR="008C02F4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Availability:     </w:t>
                            </w:r>
                            <w:r w:rsidRPr="008C02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502351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r w:rsidR="00AF14B1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  <w:lang w:val="en-GB"/>
                              </w:rPr>
                              <w:t>January</w:t>
                            </w:r>
                          </w:p>
                          <w:p w14:paraId="1D210AA9" w14:textId="77777777" w:rsidR="008C02F4" w:rsidRPr="002912F3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>Desired Position:</w:t>
                            </w:r>
                            <w:r w:rsidR="009D7EA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A64119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Intern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17A2AFC4" w14:textId="50AAC970" w:rsidR="008C02F4" w:rsidRDefault="00027B75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pt-PT"/>
                              </w:rPr>
                              <w:t xml:space="preserve">P.O Box </w:t>
                            </w:r>
                            <w:r>
                              <w:t xml:space="preserve"> 724-00206 Kiserian</w:t>
                            </w:r>
                            <w:r w:rsidR="008C02F4" w:rsidRPr="002912F3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C02F4" w:rsidRPr="002912F3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C02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</w:p>
                          <w:p w14:paraId="573DB8C9" w14:textId="77777777" w:rsidR="008C02F4" w:rsidRPr="002912F3" w:rsidRDefault="008C02F4" w:rsidP="008C02F4">
                            <w:pPr>
                              <w:spacing w:after="0" w:line="240" w:lineRule="auto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A9F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7.45pt;margin-top:10pt;width:235.5pt;height:91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" stroked="f">
                <v:textbox>
                  <w:txbxContent>
                    <w:p w14:paraId="7BCA438C" w14:textId="77777777" w:rsidR="008C02F4" w:rsidRPr="00C170B2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</w:pPr>
                      <w:r w:rsidRPr="00C170B2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Nationality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:</w:t>
                      </w:r>
                      <w:r w:rsidR="003204D9" w:rsidRPr="00C170B2"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  <w:tab/>
                      </w:r>
                      <w:r w:rsidR="003204D9"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A64119"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  <w:t>KENYAN</w:t>
                      </w:r>
                    </w:p>
                    <w:p w14:paraId="198E3D76" w14:textId="3AB696F1" w:rsidR="008C02F4" w:rsidRPr="00C170B2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</w:pPr>
                      <w:r w:rsidRPr="00C170B2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Date of Birth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:</w:t>
                      </w:r>
                      <w:r w:rsidR="003204D9" w:rsidRPr="00C170B2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ab/>
                      </w:r>
                      <w:r w:rsidR="003204D9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AF14B1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08</w:t>
                      </w:r>
                      <w:r w:rsidR="00A64119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/</w:t>
                      </w:r>
                      <w:r w:rsidR="00AF14B1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05</w:t>
                      </w:r>
                      <w:r w:rsidR="00A64119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/</w:t>
                      </w:r>
                      <w:r w:rsidR="00AF14B1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2002</w:t>
                      </w:r>
                    </w:p>
                    <w:p w14:paraId="00D8850E" w14:textId="2689454C" w:rsidR="008C02F4" w:rsidRPr="002912F3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</w:pPr>
                      <w:r w:rsidRPr="002912F3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Email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:</w:t>
                      </w:r>
                      <w:r w:rsidRPr="002912F3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          </w:t>
                      </w:r>
                      <w:r w:rsidR="00A64119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 </w:t>
                      </w:r>
                      <w:r w:rsidR="00AF14B1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dennisdarius43@gmail.com</w:t>
                      </w:r>
                    </w:p>
                    <w:p w14:paraId="5E472E27" w14:textId="682BAD08" w:rsidR="008C02F4" w:rsidRPr="00AF14B1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2912F3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Mobile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:</w:t>
                      </w:r>
                      <w:r w:rsidRPr="002912F3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C02F4">
                        <w:rPr>
                          <w:rFonts w:ascii="Tahoma" w:hAnsi="Tahoma" w:cs="Tahoma"/>
                          <w:bCs/>
                          <w:sz w:val="20"/>
                          <w:szCs w:val="20"/>
                          <w:lang w:val="en-GB"/>
                        </w:rPr>
                        <w:t xml:space="preserve">+254 </w:t>
                      </w:r>
                      <w:r w:rsidR="00A64119">
                        <w:rPr>
                          <w:rFonts w:ascii="Tahoma" w:hAnsi="Tahoma" w:cs="Tahoma"/>
                          <w:bCs/>
                          <w:sz w:val="20"/>
                          <w:szCs w:val="20"/>
                          <w:lang w:val="en-GB"/>
                        </w:rPr>
                        <w:t>79</w:t>
                      </w:r>
                      <w:r w:rsidR="00AF14B1">
                        <w:rPr>
                          <w:rFonts w:ascii="Tahoma" w:hAnsi="Tahoma" w:cs="Tahoma"/>
                          <w:bCs/>
                          <w:sz w:val="20"/>
                          <w:szCs w:val="20"/>
                          <w:lang w:val="en-GB"/>
                        </w:rPr>
                        <w:t>3932805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 </w:t>
                      </w:r>
                    </w:p>
                    <w:p w14:paraId="6BC26EC9" w14:textId="3D15899A" w:rsidR="008C02F4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Availability:     </w:t>
                      </w:r>
                      <w:r w:rsidRPr="008C02F4">
                        <w:rPr>
                          <w:rFonts w:ascii="Tahoma" w:hAnsi="Tahoma" w:cs="Tahoma"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502351">
                        <w:rPr>
                          <w:rFonts w:ascii="Tahoma" w:hAnsi="Tahoma" w:cs="Tahoma"/>
                          <w:bCs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r w:rsidR="00AF14B1">
                        <w:rPr>
                          <w:rFonts w:ascii="Tahoma" w:hAnsi="Tahoma" w:cs="Tahoma"/>
                          <w:bCs/>
                          <w:sz w:val="20"/>
                          <w:szCs w:val="20"/>
                          <w:lang w:val="en-GB"/>
                        </w:rPr>
                        <w:t>January</w:t>
                      </w:r>
                    </w:p>
                    <w:p w14:paraId="1D210AA9" w14:textId="77777777" w:rsidR="008C02F4" w:rsidRPr="002912F3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>Desired Position:</w:t>
                      </w:r>
                      <w:r w:rsidR="009D7EA2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A64119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Intern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17A2AFC4" w14:textId="50AAC970" w:rsidR="008C02F4" w:rsidRDefault="00027B75" w:rsidP="008C02F4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pt-PT"/>
                        </w:rPr>
                        <w:t xml:space="preserve">P.O Box </w:t>
                      </w:r>
                      <w:r>
                        <w:t xml:space="preserve"> 724-00206 Kiserian</w:t>
                      </w:r>
                      <w:r w:rsidR="008C02F4" w:rsidRPr="002912F3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ab/>
                      </w:r>
                      <w:r w:rsidR="008C02F4" w:rsidRPr="002912F3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ab/>
                      </w:r>
                      <w:r w:rsidR="008C02F4">
                        <w:rPr>
                          <w:rFonts w:ascii="Tahoma" w:hAnsi="Tahoma" w:cs="Tahoma"/>
                          <w:b/>
                          <w:sz w:val="20"/>
                          <w:szCs w:val="20"/>
                          <w:lang w:val="en-GB"/>
                        </w:rPr>
                        <w:t xml:space="preserve">  </w:t>
                      </w:r>
                    </w:p>
                    <w:p w14:paraId="573DB8C9" w14:textId="77777777" w:rsidR="008C02F4" w:rsidRPr="002912F3" w:rsidRDefault="008C02F4" w:rsidP="008C02F4">
                      <w:pPr>
                        <w:spacing w:after="0" w:line="240" w:lineRule="auto"/>
                        <w:rPr>
                          <w:rFonts w:ascii="Tahoma" w:hAnsi="Tahoma" w:cs="Tahoma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86E2D4" w14:textId="17BB97DB" w:rsidR="008C02F4" w:rsidRDefault="008C02F4" w:rsidP="008C02F4">
      <w:pPr>
        <w:spacing w:after="0" w:line="240" w:lineRule="auto"/>
        <w:jc w:val="center"/>
        <w:rPr>
          <w:rFonts w:ascii="Tahoma" w:hAnsi="Tahoma" w:cs="Tahoma"/>
          <w:b/>
          <w:color w:val="000000"/>
          <w:sz w:val="28"/>
          <w:szCs w:val="28"/>
          <w:lang w:val="pt-PT"/>
        </w:rPr>
      </w:pPr>
    </w:p>
    <w:p w14:paraId="40B8AE71" w14:textId="38301E36" w:rsidR="008C02F4" w:rsidRDefault="005B1BC5" w:rsidP="008C02F4">
      <w:pPr>
        <w:spacing w:after="0" w:line="240" w:lineRule="auto"/>
        <w:jc w:val="center"/>
        <w:rPr>
          <w:rFonts w:ascii="Tahoma" w:hAnsi="Tahoma" w:cs="Tahoma"/>
          <w:b/>
          <w:color w:val="000000"/>
          <w:sz w:val="28"/>
          <w:szCs w:val="28"/>
          <w:lang w:val="pt-PT"/>
        </w:rPr>
      </w:pPr>
      <w:r>
        <w:rPr>
          <w:rFonts w:ascii="Tahoma" w:hAnsi="Tahoma" w:cs="Tahoma"/>
          <w:b/>
          <w:color w:val="000000"/>
          <w:sz w:val="28"/>
          <w:szCs w:val="28"/>
          <w:lang w:val="pt-PT"/>
        </w:rPr>
        <w:t xml:space="preserve">                                                                                    </w:t>
      </w:r>
      <w:r w:rsidR="00113B66">
        <w:rPr>
          <w:noProof/>
        </w:rPr>
        <w:drawing>
          <wp:inline distT="0" distB="0" distL="0" distR="0" wp14:anchorId="2903C660" wp14:editId="75225B43">
            <wp:extent cx="2136102" cy="1498227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54586" cy="15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color w:val="000000"/>
          <w:sz w:val="28"/>
          <w:szCs w:val="28"/>
          <w:lang w:val="pt-PT"/>
        </w:rPr>
        <w:t xml:space="preserve">                               </w:t>
      </w:r>
    </w:p>
    <w:p w14:paraId="0808ED36" w14:textId="77777777" w:rsidR="008C02F4" w:rsidRDefault="008C02F4" w:rsidP="008C02F4">
      <w:pPr>
        <w:spacing w:after="0" w:line="240" w:lineRule="auto"/>
        <w:jc w:val="center"/>
        <w:rPr>
          <w:rFonts w:ascii="Tahoma" w:hAnsi="Tahoma" w:cs="Tahoma"/>
          <w:b/>
          <w:color w:val="000000"/>
          <w:sz w:val="28"/>
          <w:szCs w:val="28"/>
          <w:lang w:val="pt-PT"/>
        </w:rPr>
      </w:pPr>
    </w:p>
    <w:p w14:paraId="5980E105" w14:textId="45D36CB4" w:rsidR="008C02F4" w:rsidRPr="005B1BC5" w:rsidRDefault="008C02F4" w:rsidP="00FB7E4C">
      <w:pPr>
        <w:tabs>
          <w:tab w:val="left" w:pos="3380"/>
          <w:tab w:val="left" w:pos="8250"/>
        </w:tabs>
        <w:spacing w:after="0" w:line="240" w:lineRule="auto"/>
        <w:rPr>
          <w:rFonts w:ascii="Tahoma" w:hAnsi="Tahoma" w:cs="Tahoma"/>
          <w:b/>
          <w:color w:val="000000"/>
          <w:sz w:val="28"/>
          <w:szCs w:val="28"/>
          <w:lang w:val="pt-PT"/>
        </w:rPr>
      </w:pPr>
      <w:r>
        <w:rPr>
          <w:rFonts w:ascii="Tahoma" w:hAnsi="Tahoma" w:cs="Tahoma"/>
          <w:b/>
          <w:color w:val="000000"/>
          <w:sz w:val="28"/>
          <w:szCs w:val="28"/>
          <w:lang w:val="pt-PT"/>
        </w:rPr>
        <w:tab/>
      </w:r>
      <w:r w:rsidR="00FB7E4C">
        <w:rPr>
          <w:rFonts w:ascii="Tahoma" w:hAnsi="Tahoma" w:cs="Tahoma"/>
          <w:b/>
          <w:color w:val="000000"/>
          <w:sz w:val="28"/>
          <w:szCs w:val="28"/>
          <w:lang w:val="pt-PT"/>
        </w:rPr>
        <w:tab/>
      </w:r>
      <w:r>
        <w:rPr>
          <w:rFonts w:ascii="Tahoma" w:hAnsi="Tahoma" w:cs="Tahoma"/>
          <w:b/>
          <w:noProof/>
          <w:color w:val="000000"/>
          <w:sz w:val="28"/>
          <w:szCs w:val="28"/>
          <w:lang w:val="pt-PT"/>
        </w:rPr>
        <w:t xml:space="preserve">  </w:t>
      </w:r>
      <w:r w:rsidR="005B1BC5">
        <w:rPr>
          <w:rFonts w:ascii="Tahoma" w:hAnsi="Tahoma" w:cs="Tahoma"/>
          <w:b/>
          <w:noProof/>
          <w:color w:val="000000"/>
          <w:sz w:val="28"/>
          <w:szCs w:val="28"/>
          <w:lang w:val="pt-PT"/>
        </w:rPr>
        <w:t xml:space="preserve">  </w:t>
      </w:r>
      <w:r w:rsidRPr="00FA609B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</w:t>
      </w:r>
    </w:p>
    <w:p w14:paraId="404563B1" w14:textId="77777777" w:rsidR="00FB7E4C" w:rsidRDefault="00FB7E4C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</w:p>
    <w:p w14:paraId="410E6633" w14:textId="77777777" w:rsidR="00FB7E4C" w:rsidRDefault="00FB7E4C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</w:p>
    <w:p w14:paraId="607397C1" w14:textId="77777777" w:rsidR="00FB7E4C" w:rsidRDefault="00FB7E4C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</w:p>
    <w:p w14:paraId="4D91B02A" w14:textId="77777777" w:rsidR="008C02F4" w:rsidRPr="00FA609B" w:rsidRDefault="009D7EA2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>
        <w:rPr>
          <w:rFonts w:ascii="Tahoma" w:hAnsi="Tahoma" w:cs="Tahoma"/>
          <w:b/>
          <w:color w:val="000000"/>
          <w:sz w:val="20"/>
          <w:szCs w:val="20"/>
          <w:lang w:val="en-GB"/>
        </w:rPr>
        <w:t xml:space="preserve">Career </w:t>
      </w:r>
      <w:r w:rsidR="008C02F4">
        <w:rPr>
          <w:rFonts w:ascii="Tahoma" w:hAnsi="Tahoma" w:cs="Tahoma"/>
          <w:b/>
          <w:color w:val="000000"/>
          <w:sz w:val="20"/>
          <w:szCs w:val="20"/>
          <w:lang w:val="en-GB"/>
        </w:rPr>
        <w:t>Objective</w:t>
      </w:r>
    </w:p>
    <w:p w14:paraId="6920080F" w14:textId="729032B4" w:rsidR="00EA2128" w:rsidRPr="00EA2128" w:rsidRDefault="00E46329" w:rsidP="00EA2128">
      <w:pPr>
        <w:numPr>
          <w:ilvl w:val="0"/>
          <w:numId w:val="24"/>
        </w:numPr>
        <w:spacing w:after="0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S</w:t>
      </w:r>
      <w:r w:rsidR="00EA2128" w:rsidRPr="00EA2128">
        <w:rPr>
          <w:rFonts w:ascii="Tahoma" w:hAnsi="Tahoma" w:cs="Tahoma"/>
          <w:color w:val="000000"/>
          <w:sz w:val="20"/>
          <w:szCs w:val="20"/>
        </w:rPr>
        <w:t>ecure a responsible career opportunity to fully utilize my training and skills</w:t>
      </w:r>
      <w:r w:rsidR="00EA2128">
        <w:rPr>
          <w:rFonts w:ascii="Tahoma" w:hAnsi="Tahoma" w:cs="Tahoma"/>
          <w:color w:val="000000"/>
          <w:sz w:val="20"/>
          <w:szCs w:val="20"/>
        </w:rPr>
        <w:t xml:space="preserve"> as a </w:t>
      </w:r>
      <w:r w:rsidR="00AF14B1">
        <w:rPr>
          <w:rFonts w:ascii="Tahoma" w:hAnsi="Tahoma" w:cs="Tahoma"/>
          <w:color w:val="000000"/>
          <w:sz w:val="20"/>
          <w:szCs w:val="20"/>
        </w:rPr>
        <w:t xml:space="preserve">Software </w:t>
      </w:r>
      <w:r w:rsidR="00C65A70">
        <w:rPr>
          <w:rFonts w:ascii="Tahoma" w:hAnsi="Tahoma" w:cs="Tahoma"/>
          <w:color w:val="000000"/>
          <w:sz w:val="20"/>
          <w:szCs w:val="20"/>
        </w:rPr>
        <w:t>Engineer</w:t>
      </w:r>
      <w:r w:rsidR="00EA2128" w:rsidRPr="00EA2128">
        <w:rPr>
          <w:rFonts w:ascii="Tahoma" w:hAnsi="Tahoma" w:cs="Tahoma"/>
          <w:color w:val="000000"/>
          <w:sz w:val="20"/>
          <w:szCs w:val="20"/>
        </w:rPr>
        <w:t>, while making a significant contribution to the success of the company.</w:t>
      </w:r>
    </w:p>
    <w:p w14:paraId="0CE20843" w14:textId="77777777" w:rsidR="006B1B80" w:rsidRDefault="006B1B80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</w:p>
    <w:p w14:paraId="56639987" w14:textId="77777777" w:rsidR="008C02F4" w:rsidRPr="00FA609B" w:rsidRDefault="008C02F4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 w:rsidRPr="00FA609B">
        <w:rPr>
          <w:rFonts w:ascii="Tahoma" w:hAnsi="Tahoma" w:cs="Tahoma"/>
          <w:b/>
          <w:color w:val="000000"/>
          <w:sz w:val="20"/>
          <w:szCs w:val="20"/>
          <w:lang w:val="en-GB"/>
        </w:rPr>
        <w:t>Education</w:t>
      </w:r>
    </w:p>
    <w:p w14:paraId="4605A9CF" w14:textId="7F669DEF" w:rsidR="006273B8" w:rsidRPr="006B1B80" w:rsidRDefault="00E27E13" w:rsidP="006273B8">
      <w:pPr>
        <w:pStyle w:val="NoSpacing"/>
        <w:ind w:left="3600" w:hanging="360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>February</w:t>
      </w:r>
      <w:r w:rsidR="002C5F18">
        <w:rPr>
          <w:rFonts w:ascii="Tahoma" w:hAnsi="Tahoma" w:cs="Tahoma"/>
          <w:color w:val="000000"/>
          <w:sz w:val="20"/>
          <w:szCs w:val="20"/>
          <w:lang w:val="en-GB"/>
        </w:rPr>
        <w:t xml:space="preserve"> 202</w:t>
      </w:r>
      <w:r>
        <w:rPr>
          <w:rFonts w:ascii="Tahoma" w:hAnsi="Tahoma" w:cs="Tahoma"/>
          <w:color w:val="000000"/>
          <w:sz w:val="20"/>
          <w:szCs w:val="20"/>
          <w:lang w:val="en-GB"/>
        </w:rPr>
        <w:t>3</w:t>
      </w:r>
      <w:r w:rsidR="002C5F18">
        <w:rPr>
          <w:rFonts w:ascii="Tahoma" w:hAnsi="Tahoma" w:cs="Tahoma"/>
          <w:color w:val="000000"/>
          <w:sz w:val="20"/>
          <w:szCs w:val="20"/>
          <w:lang w:val="en-GB"/>
        </w:rPr>
        <w:t xml:space="preserve"> </w:t>
      </w:r>
      <w:r w:rsidR="00E46329">
        <w:rPr>
          <w:rFonts w:ascii="Tahoma" w:hAnsi="Tahoma" w:cs="Tahoma"/>
          <w:color w:val="000000"/>
          <w:sz w:val="20"/>
          <w:szCs w:val="20"/>
          <w:lang w:val="en-GB"/>
        </w:rPr>
        <w:t>–</w:t>
      </w:r>
      <w:r w:rsidR="002C5F18">
        <w:rPr>
          <w:rFonts w:ascii="Tahoma" w:hAnsi="Tahoma" w:cs="Tahoma"/>
          <w:color w:val="000000"/>
          <w:sz w:val="20"/>
          <w:szCs w:val="20"/>
          <w:lang w:val="en-GB"/>
        </w:rPr>
        <w:t xml:space="preserve"> </w:t>
      </w:r>
      <w:r>
        <w:rPr>
          <w:rFonts w:ascii="Tahoma" w:hAnsi="Tahoma" w:cs="Tahoma"/>
          <w:color w:val="000000"/>
          <w:sz w:val="20"/>
          <w:szCs w:val="20"/>
          <w:lang w:val="en-GB"/>
        </w:rPr>
        <w:t>November 2023</w:t>
      </w:r>
      <w:r w:rsidR="00E46329">
        <w:rPr>
          <w:rFonts w:ascii="Tahoma" w:hAnsi="Tahoma" w:cs="Tahoma"/>
          <w:color w:val="000000"/>
          <w:sz w:val="20"/>
          <w:szCs w:val="20"/>
          <w:lang w:val="en-GB"/>
        </w:rPr>
        <w:t>:</w:t>
      </w:r>
      <w:r w:rsidR="008C02F4" w:rsidRPr="00FA609B"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b/>
          <w:color w:val="000000"/>
          <w:sz w:val="20"/>
          <w:szCs w:val="20"/>
          <w:lang w:val="en-GB"/>
        </w:rPr>
        <w:t>Moringa School</w:t>
      </w:r>
    </w:p>
    <w:p w14:paraId="625034E7" w14:textId="4062A3A3" w:rsidR="008C02F4" w:rsidRPr="006B1B80" w:rsidRDefault="006273B8" w:rsidP="006273B8">
      <w:pPr>
        <w:pStyle w:val="NoSpacing"/>
        <w:ind w:left="3600" w:hanging="3600"/>
        <w:rPr>
          <w:rFonts w:ascii="Tahoma" w:hAnsi="Tahoma" w:cs="Tahoma"/>
          <w:color w:val="000000"/>
          <w:sz w:val="20"/>
          <w:szCs w:val="20"/>
          <w:lang w:val="en-GB"/>
        </w:rPr>
      </w:pPr>
      <w:r w:rsidRPr="006B1B80">
        <w:rPr>
          <w:rFonts w:ascii="Tahoma" w:hAnsi="Tahoma" w:cs="Tahoma"/>
          <w:b/>
          <w:color w:val="000000"/>
          <w:sz w:val="20"/>
          <w:szCs w:val="20"/>
          <w:lang w:val="en-GB"/>
        </w:rPr>
        <w:t xml:space="preserve">                                                            </w:t>
      </w:r>
      <w:r w:rsidR="002C5F18" w:rsidRPr="006B1B80">
        <w:rPr>
          <w:rFonts w:ascii="Tahoma" w:hAnsi="Tahoma" w:cs="Tahoma"/>
          <w:b/>
          <w:color w:val="000000"/>
          <w:sz w:val="20"/>
          <w:szCs w:val="20"/>
          <w:lang w:val="en-GB"/>
        </w:rPr>
        <w:t xml:space="preserve"> </w:t>
      </w:r>
      <w:r w:rsidR="00E27E13">
        <w:rPr>
          <w:rFonts w:ascii="Tahoma" w:hAnsi="Tahoma" w:cs="Tahoma"/>
          <w:color w:val="000000"/>
          <w:sz w:val="20"/>
          <w:szCs w:val="20"/>
          <w:lang w:val="en-GB"/>
        </w:rPr>
        <w:t>Certificate in Software Engineering</w:t>
      </w:r>
    </w:p>
    <w:p w14:paraId="3A0A5F6E" w14:textId="77777777" w:rsidR="008C02F4" w:rsidRPr="006B1B80" w:rsidRDefault="008C02F4" w:rsidP="008C02F4">
      <w:pPr>
        <w:pStyle w:val="NoSpacing"/>
        <w:rPr>
          <w:rFonts w:ascii="Tahoma" w:hAnsi="Tahoma" w:cs="Tahoma"/>
          <w:color w:val="000000"/>
          <w:sz w:val="20"/>
          <w:szCs w:val="20"/>
          <w:lang w:val="en-GB"/>
        </w:rPr>
      </w:pPr>
    </w:p>
    <w:p w14:paraId="201D8B6D" w14:textId="3A96C612" w:rsidR="00CF2023" w:rsidRPr="006B1B80" w:rsidRDefault="002C5F18" w:rsidP="008C02F4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>20</w:t>
      </w:r>
      <w:r w:rsidR="00E27E13">
        <w:rPr>
          <w:rFonts w:ascii="Tahoma" w:hAnsi="Tahoma" w:cs="Tahoma"/>
          <w:color w:val="000000"/>
          <w:sz w:val="20"/>
          <w:szCs w:val="20"/>
          <w:lang w:val="pt-PT"/>
        </w:rPr>
        <w:t>22</w:t>
      </w:r>
      <w:r w:rsidR="00E46329">
        <w:rPr>
          <w:rFonts w:ascii="Tahoma" w:hAnsi="Tahoma" w:cs="Tahoma"/>
          <w:color w:val="000000"/>
          <w:sz w:val="20"/>
          <w:szCs w:val="20"/>
          <w:lang w:val="pt-PT"/>
        </w:rPr>
        <w:t>:</w:t>
      </w: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 xml:space="preserve">                                                  </w:t>
      </w:r>
      <w:r w:rsidR="00E27E13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Photomagic School of Photography and Videography </w:t>
      </w:r>
    </w:p>
    <w:p w14:paraId="287A8F6B" w14:textId="015BA4C7" w:rsidR="00CF2023" w:rsidRDefault="002C5F18" w:rsidP="008C02F4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              </w:t>
      </w:r>
      <w:r w:rsidR="00CF2023"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                        </w:t>
      </w:r>
      <w:r w:rsidR="00E27E13">
        <w:rPr>
          <w:rFonts w:ascii="Tahoma" w:hAnsi="Tahoma" w:cs="Tahoma"/>
          <w:color w:val="000000"/>
          <w:sz w:val="20"/>
          <w:szCs w:val="20"/>
          <w:lang w:val="pt-PT"/>
        </w:rPr>
        <w:t>Photography Certificate</w:t>
      </w: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</w:t>
      </w:r>
    </w:p>
    <w:p w14:paraId="4C86879F" w14:textId="600DCF61" w:rsidR="00E46329" w:rsidRDefault="00E46329" w:rsidP="008C02F4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</w:p>
    <w:p w14:paraId="788DB3A9" w14:textId="6C72E5EB" w:rsidR="00E46329" w:rsidRPr="006B1B80" w:rsidRDefault="00E46329" w:rsidP="00E46329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>20</w:t>
      </w:r>
      <w:r w:rsidR="00E27E13">
        <w:rPr>
          <w:rFonts w:ascii="Tahoma" w:hAnsi="Tahoma" w:cs="Tahoma"/>
          <w:color w:val="000000"/>
          <w:sz w:val="20"/>
          <w:szCs w:val="20"/>
          <w:lang w:val="pt-PT"/>
        </w:rPr>
        <w:t>21</w:t>
      </w:r>
      <w:r>
        <w:rPr>
          <w:rFonts w:ascii="Tahoma" w:hAnsi="Tahoma" w:cs="Tahoma"/>
          <w:color w:val="000000"/>
          <w:sz w:val="20"/>
          <w:szCs w:val="20"/>
          <w:lang w:val="pt-PT"/>
        </w:rPr>
        <w:t>:</w:t>
      </w: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 xml:space="preserve">                                                  </w:t>
      </w:r>
      <w:r w:rsidR="00E27E13">
        <w:rPr>
          <w:rFonts w:ascii="Tahoma" w:hAnsi="Tahoma" w:cs="Tahoma"/>
          <w:b/>
          <w:color w:val="000000"/>
          <w:sz w:val="20"/>
          <w:szCs w:val="20"/>
          <w:lang w:val="pt-PT"/>
        </w:rPr>
        <w:t>Segero Adventist National School</w:t>
      </w:r>
    </w:p>
    <w:p w14:paraId="6F326502" w14:textId="4267CFA4" w:rsidR="00E46329" w:rsidRPr="00E27E13" w:rsidRDefault="00E46329" w:rsidP="00E46329">
      <w:pPr>
        <w:pStyle w:val="NoSpacing"/>
        <w:rPr>
          <w:rFonts w:ascii="Tahoma" w:hAnsi="Tahoma" w:cs="Tahoma"/>
          <w:bCs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                                                  </w:t>
      </w:r>
      <w:r w:rsidR="00E27E13">
        <w:rPr>
          <w:rFonts w:ascii="Tahoma" w:hAnsi="Tahoma" w:cs="Tahoma"/>
          <w:bCs/>
          <w:color w:val="000000"/>
          <w:sz w:val="20"/>
          <w:szCs w:val="20"/>
          <w:lang w:val="pt-PT"/>
        </w:rPr>
        <w:t>Kenya Certificate of Secondary Education</w:t>
      </w:r>
    </w:p>
    <w:p w14:paraId="0CD9964E" w14:textId="77777777" w:rsidR="00E46329" w:rsidRPr="006B1B80" w:rsidRDefault="00E46329" w:rsidP="008C02F4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</w:p>
    <w:p w14:paraId="30A0F414" w14:textId="1ABECF9C" w:rsidR="00CF2023" w:rsidRPr="006B1B80" w:rsidRDefault="00CF2023" w:rsidP="008C02F4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>201</w:t>
      </w:r>
      <w:r w:rsidR="00AF14B1">
        <w:rPr>
          <w:rFonts w:ascii="Tahoma" w:hAnsi="Tahoma" w:cs="Tahoma"/>
          <w:color w:val="000000"/>
          <w:sz w:val="20"/>
          <w:szCs w:val="20"/>
          <w:lang w:val="pt-PT"/>
        </w:rPr>
        <w:t>6</w:t>
      </w: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>:</w:t>
      </w:r>
      <w:r w:rsidR="002C5F18"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                 </w:t>
      </w: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             </w:t>
      </w:r>
      <w:r w:rsidR="00AF14B1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Wanja &amp; Kim </w:t>
      </w:r>
      <w:r w:rsidR="00E27E13">
        <w:rPr>
          <w:rFonts w:ascii="Tahoma" w:hAnsi="Tahoma" w:cs="Tahoma"/>
          <w:b/>
          <w:color w:val="000000"/>
          <w:sz w:val="20"/>
          <w:szCs w:val="20"/>
          <w:lang w:val="pt-PT"/>
        </w:rPr>
        <w:t>Comprehensive School</w:t>
      </w:r>
    </w:p>
    <w:p w14:paraId="29C06FD8" w14:textId="77777777" w:rsidR="002C5F18" w:rsidRPr="006B1B80" w:rsidRDefault="00CF2023" w:rsidP="008C02F4">
      <w:pPr>
        <w:pStyle w:val="NoSpacing"/>
        <w:rPr>
          <w:rFonts w:ascii="Tahoma" w:hAnsi="Tahoma" w:cs="Tahoma"/>
          <w:b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                                                   </w:t>
      </w:r>
      <w:r w:rsidRPr="006B1B80">
        <w:rPr>
          <w:rFonts w:ascii="Tahoma" w:hAnsi="Tahoma" w:cs="Tahoma"/>
          <w:color w:val="000000"/>
          <w:sz w:val="20"/>
          <w:szCs w:val="20"/>
          <w:lang w:val="pt-PT"/>
        </w:rPr>
        <w:t>Kenya Certificate of Primary Education</w:t>
      </w: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   </w:t>
      </w:r>
    </w:p>
    <w:p w14:paraId="568F88DF" w14:textId="77777777" w:rsidR="008C02F4" w:rsidRPr="006B1B80" w:rsidRDefault="00533019" w:rsidP="00533019">
      <w:pPr>
        <w:pStyle w:val="NoSpacing"/>
        <w:rPr>
          <w:rFonts w:ascii="Tahoma" w:hAnsi="Tahoma" w:cs="Tahoma"/>
          <w:iCs/>
          <w:color w:val="000000"/>
          <w:sz w:val="20"/>
          <w:szCs w:val="20"/>
          <w:lang w:val="pt-PT"/>
        </w:rPr>
      </w:pP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ab/>
      </w: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ab/>
      </w: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ab/>
      </w:r>
      <w:r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ab/>
      </w:r>
      <w:r w:rsidR="006273B8"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     </w:t>
      </w:r>
      <w:r w:rsidR="00CF2023" w:rsidRPr="006B1B80">
        <w:rPr>
          <w:rFonts w:ascii="Tahoma" w:hAnsi="Tahoma" w:cs="Tahoma"/>
          <w:b/>
          <w:color w:val="000000"/>
          <w:sz w:val="20"/>
          <w:szCs w:val="20"/>
          <w:lang w:val="pt-PT"/>
        </w:rPr>
        <w:t xml:space="preserve">    </w:t>
      </w:r>
    </w:p>
    <w:p w14:paraId="5B82BB93" w14:textId="77777777" w:rsidR="008C02F4" w:rsidRPr="00FA609B" w:rsidRDefault="008C02F4" w:rsidP="008C02F4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 w:rsidRPr="00FA609B">
        <w:rPr>
          <w:rFonts w:ascii="Tahoma" w:hAnsi="Tahoma" w:cs="Tahoma"/>
          <w:b/>
          <w:color w:val="000000"/>
          <w:sz w:val="20"/>
          <w:szCs w:val="20"/>
          <w:lang w:val="en-GB"/>
        </w:rPr>
        <w:t>Work Experience</w:t>
      </w:r>
    </w:p>
    <w:p w14:paraId="4162CF6B" w14:textId="77777777" w:rsidR="008C02F4" w:rsidRPr="00167E7D" w:rsidRDefault="008C02F4" w:rsidP="008C02F4">
      <w:pPr>
        <w:spacing w:after="0" w:line="240" w:lineRule="auto"/>
        <w:rPr>
          <w:rStyle w:val="Strong"/>
          <w:rFonts w:ascii="Tahoma" w:hAnsi="Tahoma" w:cs="Tahoma"/>
          <w:b w:val="0"/>
          <w:color w:val="000000"/>
          <w:sz w:val="8"/>
          <w:szCs w:val="20"/>
          <w:lang w:val="en-GB"/>
        </w:rPr>
      </w:pPr>
    </w:p>
    <w:p w14:paraId="06BC0D9F" w14:textId="29FB9D90" w:rsidR="006B1B80" w:rsidRDefault="006B1B80" w:rsidP="00017E6D">
      <w:pPr>
        <w:spacing w:after="0" w:line="240" w:lineRule="auto"/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</w:pPr>
      <w:r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  <w:t>Jan 202</w:t>
      </w:r>
      <w:r w:rsidR="00E27E13"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  <w:t>2</w:t>
      </w:r>
      <w:r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  <w:t xml:space="preserve"> – Present:                              </w:t>
      </w:r>
      <w:r w:rsidR="00E27E13"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  <w:t>Photomagic Studios</w:t>
      </w:r>
    </w:p>
    <w:p w14:paraId="776346C1" w14:textId="0380C459" w:rsidR="006B1B80" w:rsidRDefault="006B1B80" w:rsidP="00017E6D">
      <w:pPr>
        <w:spacing w:after="0" w:line="240" w:lineRule="auto"/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</w:pPr>
      <w:r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  <w:t xml:space="preserve">                                                              </w:t>
      </w:r>
      <w:r w:rsidR="00E27E13"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  <w:t>Photographer</w:t>
      </w:r>
    </w:p>
    <w:p w14:paraId="369E4A95" w14:textId="77777777" w:rsidR="006B1B80" w:rsidRDefault="006B1B80" w:rsidP="00017E6D">
      <w:pPr>
        <w:spacing w:after="0" w:line="240" w:lineRule="auto"/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</w:pPr>
      <w:r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  <w:t xml:space="preserve">                                                              </w:t>
      </w:r>
      <w:r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  <w:t>Duties and responsibilities:</w:t>
      </w:r>
    </w:p>
    <w:p w14:paraId="3B739C80" w14:textId="2D749600" w:rsidR="001E17F6" w:rsidRPr="001E17F6" w:rsidRDefault="001E17F6" w:rsidP="001E17F6">
      <w:pPr>
        <w:pStyle w:val="ListParagraph"/>
        <w:numPr>
          <w:ilvl w:val="5"/>
          <w:numId w:val="29"/>
        </w:numPr>
        <w:spacing w:after="0" w:line="240" w:lineRule="auto"/>
        <w:rPr>
          <w:rFonts w:ascii="Arial" w:hAnsi="Arial" w:cs="Arial"/>
          <w:color w:val="4D5156"/>
          <w:shd w:val="clear" w:color="auto" w:fill="FFFFFF"/>
        </w:rPr>
      </w:pPr>
      <w:r w:rsidRPr="001E17F6">
        <w:rPr>
          <w:rFonts w:ascii="Arial" w:hAnsi="Arial" w:cs="Arial"/>
          <w:color w:val="040C28"/>
        </w:rPr>
        <w:t>Analyze and plan the composition of photographs</w:t>
      </w:r>
      <w:r w:rsidRPr="001E17F6">
        <w:rPr>
          <w:rFonts w:ascii="Arial" w:hAnsi="Arial" w:cs="Arial"/>
          <w:color w:val="4D5156"/>
          <w:shd w:val="clear" w:color="auto" w:fill="FFFFFF"/>
        </w:rPr>
        <w:t xml:space="preserve">. </w:t>
      </w:r>
    </w:p>
    <w:p w14:paraId="2120B353" w14:textId="4A45C387" w:rsidR="001E17F6" w:rsidRPr="001E17F6" w:rsidRDefault="001E17F6" w:rsidP="001E17F6">
      <w:pPr>
        <w:pStyle w:val="ListParagraph"/>
        <w:numPr>
          <w:ilvl w:val="5"/>
          <w:numId w:val="29"/>
        </w:numPr>
        <w:spacing w:after="0" w:line="240" w:lineRule="auto"/>
        <w:rPr>
          <w:rFonts w:ascii="Arial" w:hAnsi="Arial" w:cs="Arial"/>
          <w:color w:val="4D5156"/>
          <w:shd w:val="clear" w:color="auto" w:fill="FFFFFF"/>
        </w:rPr>
      </w:pPr>
      <w:r w:rsidRPr="001E17F6">
        <w:rPr>
          <w:rFonts w:ascii="Arial" w:hAnsi="Arial" w:cs="Arial"/>
          <w:color w:val="4D5156"/>
          <w:shd w:val="clear" w:color="auto" w:fill="FFFFFF"/>
        </w:rPr>
        <w:t xml:space="preserve">Use various photographic techniques and lighting equipment. </w:t>
      </w:r>
    </w:p>
    <w:p w14:paraId="65F829DE" w14:textId="716AF0C0" w:rsidR="001E17F6" w:rsidRPr="001E17F6" w:rsidRDefault="001E17F6" w:rsidP="001E17F6">
      <w:pPr>
        <w:pStyle w:val="ListParagraph"/>
        <w:numPr>
          <w:ilvl w:val="5"/>
          <w:numId w:val="29"/>
        </w:numPr>
        <w:spacing w:after="0" w:line="240" w:lineRule="auto"/>
        <w:rPr>
          <w:rFonts w:ascii="Arial" w:hAnsi="Arial" w:cs="Arial"/>
          <w:color w:val="4D5156"/>
          <w:shd w:val="clear" w:color="auto" w:fill="FFFFFF"/>
        </w:rPr>
      </w:pPr>
      <w:r w:rsidRPr="001E17F6">
        <w:rPr>
          <w:rFonts w:ascii="Arial" w:hAnsi="Arial" w:cs="Arial"/>
          <w:color w:val="4D5156"/>
          <w:shd w:val="clear" w:color="auto" w:fill="FFFFFF"/>
        </w:rPr>
        <w:t xml:space="preserve">Capture subjects in professional-quality photographs. </w:t>
      </w:r>
    </w:p>
    <w:p w14:paraId="4F150302" w14:textId="0A3E32AC" w:rsidR="006B1B80" w:rsidRPr="001E17F6" w:rsidRDefault="001E17F6" w:rsidP="001E17F6">
      <w:pPr>
        <w:pStyle w:val="ListParagraph"/>
        <w:numPr>
          <w:ilvl w:val="5"/>
          <w:numId w:val="29"/>
        </w:numPr>
        <w:spacing w:after="0" w:line="240" w:lineRule="auto"/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</w:pPr>
      <w:r w:rsidRPr="001E17F6">
        <w:rPr>
          <w:rFonts w:ascii="Arial" w:hAnsi="Arial" w:cs="Arial"/>
          <w:color w:val="4D5156"/>
          <w:shd w:val="clear" w:color="auto" w:fill="FFFFFF"/>
        </w:rPr>
        <w:t>Enhance the subject's appearance with natural or artificial light.</w:t>
      </w:r>
      <w:r w:rsidR="006B1B80" w:rsidRPr="001E17F6">
        <w:rPr>
          <w:rStyle w:val="Strong"/>
          <w:rFonts w:ascii="Tahoma" w:hAnsi="Tahoma" w:cs="Tahoma"/>
          <w:bCs w:val="0"/>
          <w:color w:val="000000"/>
          <w:sz w:val="20"/>
          <w:szCs w:val="20"/>
          <w:lang w:val="en-GB"/>
        </w:rPr>
        <w:t xml:space="preserve">                                                              </w:t>
      </w:r>
      <w:r w:rsidR="006B1B80" w:rsidRPr="001E17F6">
        <w:rPr>
          <w:rStyle w:val="Strong"/>
          <w:rFonts w:ascii="Tahoma" w:hAnsi="Tahoma" w:cs="Tahoma"/>
          <w:b w:val="0"/>
          <w:bCs w:val="0"/>
          <w:color w:val="000000"/>
          <w:sz w:val="20"/>
          <w:szCs w:val="20"/>
          <w:lang w:val="en-GB"/>
        </w:rPr>
        <w:t xml:space="preserve">                        </w:t>
      </w:r>
    </w:p>
    <w:p w14:paraId="48069868" w14:textId="77777777" w:rsidR="00E46329" w:rsidRPr="005B1BC5" w:rsidRDefault="00E46329" w:rsidP="001E17F6">
      <w:pPr>
        <w:pStyle w:val="Title"/>
        <w:numPr>
          <w:ilvl w:val="0"/>
          <w:numId w:val="29"/>
        </w:numPr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 w:rsidRPr="00FA609B">
        <w:rPr>
          <w:rFonts w:ascii="Tahoma" w:hAnsi="Tahoma" w:cs="Tahoma"/>
          <w:b/>
          <w:color w:val="000000"/>
          <w:sz w:val="20"/>
          <w:szCs w:val="20"/>
          <w:lang w:val="en-GB"/>
        </w:rPr>
        <w:t>Languages</w:t>
      </w:r>
    </w:p>
    <w:p w14:paraId="4011B1BC" w14:textId="77777777" w:rsidR="00E46329" w:rsidRDefault="00E46329" w:rsidP="00E46329">
      <w:pPr>
        <w:pStyle w:val="NoSpacing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color w:val="000000"/>
          <w:sz w:val="20"/>
          <w:szCs w:val="20"/>
          <w:lang w:val="en-GB"/>
        </w:rPr>
        <w:tab/>
        <w:t xml:space="preserve">             </w:t>
      </w:r>
      <w:r w:rsidRPr="00CF2023">
        <w:rPr>
          <w:rFonts w:ascii="Tahoma" w:hAnsi="Tahoma" w:cs="Tahoma"/>
          <w:b/>
          <w:color w:val="000000"/>
          <w:sz w:val="20"/>
          <w:szCs w:val="20"/>
          <w:lang w:val="en-GB"/>
        </w:rPr>
        <w:t>English</w:t>
      </w:r>
      <w:r>
        <w:rPr>
          <w:rFonts w:ascii="Tahoma" w:hAnsi="Tahoma" w:cs="Tahoma"/>
          <w:b/>
          <w:color w:val="000000"/>
          <w:sz w:val="20"/>
          <w:szCs w:val="20"/>
          <w:lang w:val="en-GB"/>
        </w:rPr>
        <w:t xml:space="preserve"> - </w:t>
      </w:r>
      <w:r>
        <w:rPr>
          <w:rFonts w:ascii="Tahoma" w:hAnsi="Tahoma" w:cs="Tahoma"/>
          <w:color w:val="000000"/>
          <w:sz w:val="20"/>
          <w:szCs w:val="20"/>
          <w:lang w:val="en-GB"/>
        </w:rPr>
        <w:t>Fluent</w:t>
      </w:r>
    </w:p>
    <w:p w14:paraId="7E3462F3" w14:textId="250C7B82" w:rsidR="00E46329" w:rsidRDefault="00E46329" w:rsidP="00E46329">
      <w:pPr>
        <w:pStyle w:val="NoSpacing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 xml:space="preserve">                                                           </w:t>
      </w:r>
      <w:r>
        <w:rPr>
          <w:rFonts w:ascii="Tahoma" w:hAnsi="Tahoma" w:cs="Tahoma"/>
          <w:b/>
          <w:color w:val="000000"/>
          <w:sz w:val="20"/>
          <w:szCs w:val="20"/>
          <w:lang w:val="en-GB"/>
        </w:rPr>
        <w:t xml:space="preserve">Swahili - </w:t>
      </w:r>
      <w:r w:rsidRPr="00CF2023">
        <w:rPr>
          <w:rFonts w:ascii="Tahoma" w:hAnsi="Tahoma" w:cs="Tahoma"/>
          <w:color w:val="000000"/>
          <w:sz w:val="20"/>
          <w:szCs w:val="20"/>
          <w:lang w:val="en-GB"/>
        </w:rPr>
        <w:t>Fluent</w:t>
      </w:r>
    </w:p>
    <w:p w14:paraId="77DF0CE0" w14:textId="674798DC" w:rsidR="006B1B80" w:rsidRDefault="006B1B80" w:rsidP="00E46329">
      <w:pPr>
        <w:pStyle w:val="NoSpacing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color w:val="000000"/>
          <w:sz w:val="20"/>
          <w:szCs w:val="20"/>
          <w:lang w:val="en-GB"/>
        </w:rPr>
        <w:tab/>
      </w:r>
      <w:r>
        <w:rPr>
          <w:rFonts w:ascii="Tahoma" w:hAnsi="Tahoma" w:cs="Tahoma"/>
          <w:color w:val="000000"/>
          <w:sz w:val="20"/>
          <w:szCs w:val="20"/>
          <w:lang w:val="en-GB"/>
        </w:rPr>
        <w:tab/>
        <w:t xml:space="preserve">             </w:t>
      </w:r>
    </w:p>
    <w:p w14:paraId="42FDF60B" w14:textId="77777777" w:rsidR="006B1B80" w:rsidRPr="00FA609B" w:rsidRDefault="006B1B80" w:rsidP="006B1B80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>
        <w:rPr>
          <w:rFonts w:ascii="Tahoma" w:hAnsi="Tahoma" w:cs="Tahoma"/>
          <w:b/>
          <w:color w:val="000000"/>
          <w:sz w:val="20"/>
          <w:szCs w:val="20"/>
          <w:lang w:val="en-GB"/>
        </w:rPr>
        <w:t>Acquired skills</w:t>
      </w:r>
    </w:p>
    <w:p w14:paraId="23D4E9D3" w14:textId="77777777" w:rsidR="006B1B80" w:rsidRDefault="006B1B80" w:rsidP="006B1B80">
      <w:pPr>
        <w:pStyle w:val="ListParagraph"/>
        <w:spacing w:after="0" w:line="240" w:lineRule="auto"/>
        <w:ind w:left="2880"/>
        <w:rPr>
          <w:rFonts w:ascii="Tahoma" w:hAnsi="Tahoma" w:cs="Tahoma"/>
          <w:color w:val="000000"/>
          <w:sz w:val="20"/>
          <w:szCs w:val="20"/>
          <w:lang w:val="en-GB"/>
        </w:rPr>
      </w:pPr>
    </w:p>
    <w:p w14:paraId="3A1B17B9" w14:textId="77777777" w:rsidR="006B1B80" w:rsidRPr="009C39BC" w:rsidRDefault="006B1B80" w:rsidP="006B1B80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 w:rsidRPr="009C39BC">
        <w:rPr>
          <w:rFonts w:ascii="Tahoma" w:hAnsi="Tahoma" w:cs="Tahoma"/>
          <w:color w:val="000000"/>
          <w:sz w:val="20"/>
          <w:szCs w:val="20"/>
          <w:lang w:val="en-GB"/>
        </w:rPr>
        <w:t>Time Management</w:t>
      </w:r>
    </w:p>
    <w:p w14:paraId="45B8E139" w14:textId="77777777" w:rsidR="006B1B80" w:rsidRPr="009C39BC" w:rsidRDefault="006B1B80" w:rsidP="006B1B80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 w:rsidRPr="009C39BC">
        <w:rPr>
          <w:rFonts w:ascii="Tahoma" w:hAnsi="Tahoma" w:cs="Tahoma"/>
          <w:color w:val="000000"/>
          <w:sz w:val="20"/>
          <w:szCs w:val="20"/>
          <w:lang w:val="en-GB"/>
        </w:rPr>
        <w:t>Adaptability</w:t>
      </w:r>
    </w:p>
    <w:p w14:paraId="60A51F72" w14:textId="77777777" w:rsidR="006B1B80" w:rsidRPr="009C39BC" w:rsidRDefault="006B1B80" w:rsidP="006B1B80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 w:rsidRPr="009C39BC">
        <w:rPr>
          <w:rFonts w:ascii="Tahoma" w:hAnsi="Tahoma" w:cs="Tahoma"/>
          <w:color w:val="000000"/>
          <w:sz w:val="20"/>
          <w:szCs w:val="20"/>
          <w:lang w:val="en-GB"/>
        </w:rPr>
        <w:t>Problem solving</w:t>
      </w:r>
    </w:p>
    <w:p w14:paraId="39B44D27" w14:textId="77777777" w:rsidR="006B1B80" w:rsidRPr="009C39BC" w:rsidRDefault="006B1B80" w:rsidP="006B1B80">
      <w:pPr>
        <w:pStyle w:val="ListParagraph"/>
        <w:numPr>
          <w:ilvl w:val="0"/>
          <w:numId w:val="25"/>
        </w:num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 w:rsidRPr="009C39BC">
        <w:rPr>
          <w:rFonts w:ascii="Tahoma" w:hAnsi="Tahoma" w:cs="Tahoma"/>
          <w:color w:val="000000"/>
          <w:sz w:val="20"/>
          <w:szCs w:val="20"/>
          <w:lang w:val="en-GB"/>
        </w:rPr>
        <w:t>Leadership skills</w:t>
      </w:r>
    </w:p>
    <w:p w14:paraId="4EAC0A98" w14:textId="77777777" w:rsidR="006B1B80" w:rsidRDefault="006B1B80" w:rsidP="006B1B80">
      <w:pPr>
        <w:spacing w:after="0" w:line="240" w:lineRule="auto"/>
        <w:ind w:left="360"/>
        <w:rPr>
          <w:rFonts w:ascii="Tahoma" w:hAnsi="Tahoma" w:cs="Tahoma"/>
          <w:color w:val="000000"/>
          <w:sz w:val="20"/>
          <w:szCs w:val="20"/>
          <w:lang w:val="en-GB"/>
        </w:rPr>
      </w:pPr>
    </w:p>
    <w:p w14:paraId="391F380B" w14:textId="77777777" w:rsidR="006B1B80" w:rsidRPr="00FA609B" w:rsidRDefault="006B1B80" w:rsidP="006B1B80">
      <w:pPr>
        <w:pStyle w:val="Title"/>
        <w:spacing w:after="0"/>
        <w:rPr>
          <w:rFonts w:ascii="Tahoma" w:hAnsi="Tahoma" w:cs="Tahoma"/>
          <w:b/>
          <w:color w:val="000000"/>
          <w:sz w:val="20"/>
          <w:szCs w:val="20"/>
          <w:lang w:val="en-GB"/>
        </w:rPr>
      </w:pPr>
      <w:r>
        <w:rPr>
          <w:rFonts w:ascii="Tahoma" w:hAnsi="Tahoma" w:cs="Tahoma"/>
          <w:b/>
          <w:color w:val="000000"/>
          <w:sz w:val="20"/>
          <w:szCs w:val="20"/>
          <w:lang w:val="en-GB"/>
        </w:rPr>
        <w:t>Referees</w:t>
      </w:r>
    </w:p>
    <w:p w14:paraId="7DB5DB21" w14:textId="77777777" w:rsidR="006B1B80" w:rsidRDefault="006B1B80" w:rsidP="006B1B80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  <w:lang w:val="en-GB"/>
        </w:rPr>
      </w:pPr>
      <w:bookmarkStart w:id="0" w:name="_Hlk12191563"/>
    </w:p>
    <w:p w14:paraId="44A478B9" w14:textId="6AE08F07" w:rsidR="006B1B80" w:rsidRDefault="001E17F6" w:rsidP="006B1B80">
      <w:pPr>
        <w:pStyle w:val="ListParagraph"/>
        <w:numPr>
          <w:ilvl w:val="0"/>
          <w:numId w:val="6"/>
        </w:num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>Steven Nderitu</w:t>
      </w:r>
    </w:p>
    <w:p w14:paraId="74B8353C" w14:textId="13ED2C6F" w:rsidR="006B1B80" w:rsidRDefault="006B1B80" w:rsidP="006B1B80">
      <w:pPr>
        <w:spacing w:after="0" w:line="240" w:lineRule="auto"/>
        <w:ind w:left="360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lastRenderedPageBreak/>
        <w:t xml:space="preserve">      </w:t>
      </w:r>
      <w:r w:rsidR="001E17F6">
        <w:rPr>
          <w:rFonts w:ascii="Tahoma" w:hAnsi="Tahoma" w:cs="Tahoma"/>
          <w:color w:val="000000"/>
          <w:sz w:val="20"/>
          <w:szCs w:val="20"/>
          <w:lang w:val="en-GB"/>
        </w:rPr>
        <w:t>Photographer</w:t>
      </w:r>
    </w:p>
    <w:p w14:paraId="59DF2B71" w14:textId="3DB82B12" w:rsidR="006B1B80" w:rsidRDefault="006B1B80" w:rsidP="006B1B80">
      <w:pPr>
        <w:spacing w:after="0" w:line="240" w:lineRule="auto"/>
        <w:ind w:left="360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 xml:space="preserve">      </w:t>
      </w:r>
      <w:r w:rsidR="001E17F6">
        <w:rPr>
          <w:rFonts w:ascii="Tahoma" w:hAnsi="Tahoma" w:cs="Tahoma"/>
          <w:color w:val="000000"/>
          <w:sz w:val="20"/>
          <w:szCs w:val="20"/>
          <w:lang w:val="en-GB"/>
        </w:rPr>
        <w:t xml:space="preserve">Photomagic </w:t>
      </w:r>
      <w:r w:rsidR="008E1B61">
        <w:rPr>
          <w:rFonts w:ascii="Tahoma" w:hAnsi="Tahoma" w:cs="Tahoma"/>
          <w:color w:val="000000"/>
          <w:sz w:val="20"/>
          <w:szCs w:val="20"/>
          <w:lang w:val="en-GB"/>
        </w:rPr>
        <w:t>Studios</w:t>
      </w:r>
      <w:r>
        <w:rPr>
          <w:rFonts w:ascii="Tahoma" w:hAnsi="Tahoma" w:cs="Tahoma"/>
          <w:color w:val="000000"/>
          <w:sz w:val="20"/>
          <w:szCs w:val="20"/>
          <w:lang w:val="en-GB"/>
        </w:rPr>
        <w:t>, Nairobi</w:t>
      </w:r>
    </w:p>
    <w:p w14:paraId="4ADBCE27" w14:textId="7DE18D7F" w:rsidR="006B1B80" w:rsidRDefault="008E1B61" w:rsidP="008E1B61">
      <w:p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 xml:space="preserve">            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studio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@</w:t>
      </w:r>
      <w:r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photomagic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.co.ke</w:t>
      </w:r>
      <w:r w:rsidR="006B1B80">
        <w:rPr>
          <w:rFonts w:ascii="Tahoma" w:hAnsi="Tahoma" w:cs="Tahoma"/>
          <w:color w:val="000000"/>
          <w:sz w:val="20"/>
          <w:szCs w:val="20"/>
          <w:lang w:val="en-GB"/>
        </w:rPr>
        <w:t xml:space="preserve"> </w:t>
      </w:r>
    </w:p>
    <w:p w14:paraId="6D808575" w14:textId="3FB9B032" w:rsidR="006B1B80" w:rsidRDefault="006B1B80" w:rsidP="006B1B80">
      <w:pPr>
        <w:spacing w:after="0" w:line="240" w:lineRule="auto"/>
        <w:rPr>
          <w:rFonts w:ascii="Tahoma" w:hAnsi="Tahoma" w:cs="Tahoma"/>
          <w:color w:val="000000"/>
          <w:sz w:val="20"/>
          <w:szCs w:val="20"/>
          <w:lang w:val="en-GB"/>
        </w:rPr>
      </w:pPr>
      <w:r>
        <w:rPr>
          <w:rFonts w:ascii="Tahoma" w:hAnsi="Tahoma" w:cs="Tahoma"/>
          <w:color w:val="000000"/>
          <w:sz w:val="20"/>
          <w:szCs w:val="20"/>
          <w:lang w:val="en-GB"/>
        </w:rPr>
        <w:t xml:space="preserve"> </w:t>
      </w:r>
      <w:r w:rsidR="008E1B61">
        <w:rPr>
          <w:rFonts w:ascii="Tahoma" w:hAnsi="Tahoma" w:cs="Tahoma"/>
          <w:color w:val="000000"/>
          <w:sz w:val="20"/>
          <w:szCs w:val="20"/>
          <w:lang w:val="en-GB"/>
        </w:rPr>
        <w:t xml:space="preserve">           </w:t>
      </w:r>
      <w:r w:rsidR="008E1B61">
        <w:rPr>
          <w:rFonts w:ascii="Arial" w:hAnsi="Arial" w:cs="Arial"/>
          <w:color w:val="4D5156"/>
          <w:sz w:val="21"/>
          <w:szCs w:val="21"/>
          <w:shd w:val="clear" w:color="auto" w:fill="FFFFFF"/>
        </w:rPr>
        <w:t>+254-720-266-012</w:t>
      </w:r>
    </w:p>
    <w:bookmarkEnd w:id="0"/>
    <w:p w14:paraId="3EE2151D" w14:textId="357A05C6" w:rsidR="006273B8" w:rsidRPr="006273B8" w:rsidRDefault="006273B8" w:rsidP="00E46329">
      <w:pPr>
        <w:pStyle w:val="ListParagraph"/>
        <w:rPr>
          <w:rFonts w:ascii="Tahoma" w:hAnsi="Tahoma" w:cs="Tahoma"/>
          <w:bCs/>
          <w:color w:val="000000"/>
          <w:sz w:val="20"/>
          <w:szCs w:val="20"/>
          <w:lang w:val="en-GB"/>
        </w:rPr>
      </w:pPr>
    </w:p>
    <w:sectPr w:rsidR="006273B8" w:rsidRPr="006273B8" w:rsidSect="005B1BC5">
      <w:footerReference w:type="default" r:id="rId9"/>
      <w:pgSz w:w="11907" w:h="16839" w:code="9"/>
      <w:pgMar w:top="-811" w:right="708" w:bottom="426" w:left="709" w:header="5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3B4C5" w14:textId="77777777" w:rsidR="007F5936" w:rsidRDefault="007F5936">
      <w:pPr>
        <w:spacing w:after="0" w:line="240" w:lineRule="auto"/>
      </w:pPr>
      <w:r>
        <w:separator/>
      </w:r>
    </w:p>
  </w:endnote>
  <w:endnote w:type="continuationSeparator" w:id="0">
    <w:p w14:paraId="0D831936" w14:textId="77777777" w:rsidR="007F5936" w:rsidRDefault="007F5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58247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D8D1FB" w14:textId="7AE17E39" w:rsidR="00E46329" w:rsidRDefault="00E4632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181BC9" w14:textId="77777777" w:rsidR="00E46329" w:rsidRDefault="00E463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3CBF4" w14:textId="77777777" w:rsidR="007F5936" w:rsidRDefault="007F5936">
      <w:pPr>
        <w:spacing w:after="0" w:line="240" w:lineRule="auto"/>
      </w:pPr>
      <w:r>
        <w:separator/>
      </w:r>
    </w:p>
  </w:footnote>
  <w:footnote w:type="continuationSeparator" w:id="0">
    <w:p w14:paraId="0378C2D9" w14:textId="77777777" w:rsidR="007F5936" w:rsidRDefault="007F59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1C7"/>
    <w:multiLevelType w:val="hybridMultilevel"/>
    <w:tmpl w:val="9A763D64"/>
    <w:lvl w:ilvl="0" w:tplc="0409000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70" w:hanging="360"/>
      </w:pPr>
      <w:rPr>
        <w:rFonts w:ascii="Wingdings" w:hAnsi="Wingdings" w:hint="default"/>
      </w:rPr>
    </w:lvl>
  </w:abstractNum>
  <w:abstractNum w:abstractNumId="1" w15:restartNumberingAfterBreak="0">
    <w:nsid w:val="116E4B2F"/>
    <w:multiLevelType w:val="hybridMultilevel"/>
    <w:tmpl w:val="42A04E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2312616"/>
    <w:multiLevelType w:val="hybridMultilevel"/>
    <w:tmpl w:val="89867D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6003386"/>
    <w:multiLevelType w:val="multilevel"/>
    <w:tmpl w:val="8C8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13F2"/>
    <w:multiLevelType w:val="hybridMultilevel"/>
    <w:tmpl w:val="D6F89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A6783"/>
    <w:multiLevelType w:val="hybridMultilevel"/>
    <w:tmpl w:val="5418ABD8"/>
    <w:lvl w:ilvl="0" w:tplc="0409000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20" w:hanging="360"/>
      </w:pPr>
      <w:rPr>
        <w:rFonts w:ascii="Wingdings" w:hAnsi="Wingdings" w:hint="default"/>
      </w:rPr>
    </w:lvl>
  </w:abstractNum>
  <w:abstractNum w:abstractNumId="6" w15:restartNumberingAfterBreak="0">
    <w:nsid w:val="273561B9"/>
    <w:multiLevelType w:val="hybridMultilevel"/>
    <w:tmpl w:val="834A1238"/>
    <w:lvl w:ilvl="0" w:tplc="0409000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90" w:hanging="360"/>
      </w:pPr>
      <w:rPr>
        <w:rFonts w:ascii="Wingdings" w:hAnsi="Wingdings" w:hint="default"/>
      </w:rPr>
    </w:lvl>
  </w:abstractNum>
  <w:abstractNum w:abstractNumId="7" w15:restartNumberingAfterBreak="0">
    <w:nsid w:val="2EC61350"/>
    <w:multiLevelType w:val="hybridMultilevel"/>
    <w:tmpl w:val="339C6C26"/>
    <w:lvl w:ilvl="0" w:tplc="0409000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8" w15:restartNumberingAfterBreak="0">
    <w:nsid w:val="303346E9"/>
    <w:multiLevelType w:val="hybridMultilevel"/>
    <w:tmpl w:val="2A0ECA32"/>
    <w:lvl w:ilvl="0" w:tplc="0409000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60" w:hanging="360"/>
      </w:pPr>
      <w:rPr>
        <w:rFonts w:ascii="Wingdings" w:hAnsi="Wingdings" w:hint="default"/>
      </w:rPr>
    </w:lvl>
  </w:abstractNum>
  <w:abstractNum w:abstractNumId="9" w15:restartNumberingAfterBreak="0">
    <w:nsid w:val="313D1F75"/>
    <w:multiLevelType w:val="hybridMultilevel"/>
    <w:tmpl w:val="21C8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339BF"/>
    <w:multiLevelType w:val="hybridMultilevel"/>
    <w:tmpl w:val="081204A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1" w15:restartNumberingAfterBreak="0">
    <w:nsid w:val="321503EA"/>
    <w:multiLevelType w:val="hybridMultilevel"/>
    <w:tmpl w:val="BB06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80DF2"/>
    <w:multiLevelType w:val="hybridMultilevel"/>
    <w:tmpl w:val="6D328C7A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 w15:restartNumberingAfterBreak="0">
    <w:nsid w:val="33C55AA2"/>
    <w:multiLevelType w:val="hybridMultilevel"/>
    <w:tmpl w:val="5F687DEC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37F56BD8"/>
    <w:multiLevelType w:val="hybridMultilevel"/>
    <w:tmpl w:val="0B1A5748"/>
    <w:lvl w:ilvl="0" w:tplc="0409000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5" w15:restartNumberingAfterBreak="0">
    <w:nsid w:val="3C1E10B0"/>
    <w:multiLevelType w:val="hybridMultilevel"/>
    <w:tmpl w:val="F0523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C0C1C"/>
    <w:multiLevelType w:val="hybridMultilevel"/>
    <w:tmpl w:val="7652C43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7" w15:restartNumberingAfterBreak="0">
    <w:nsid w:val="44150A5F"/>
    <w:multiLevelType w:val="hybridMultilevel"/>
    <w:tmpl w:val="1A7C78A2"/>
    <w:lvl w:ilvl="0" w:tplc="0409000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0" w:hanging="360"/>
      </w:pPr>
      <w:rPr>
        <w:rFonts w:ascii="Wingdings" w:hAnsi="Wingdings" w:hint="default"/>
      </w:rPr>
    </w:lvl>
  </w:abstractNum>
  <w:abstractNum w:abstractNumId="18" w15:restartNumberingAfterBreak="0">
    <w:nsid w:val="557B1AF9"/>
    <w:multiLevelType w:val="hybridMultilevel"/>
    <w:tmpl w:val="F30E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D55D5"/>
    <w:multiLevelType w:val="hybridMultilevel"/>
    <w:tmpl w:val="4B8CCA58"/>
    <w:lvl w:ilvl="0" w:tplc="0409000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40" w:hanging="360"/>
      </w:pPr>
      <w:rPr>
        <w:rFonts w:ascii="Wingdings" w:hAnsi="Wingdings" w:hint="default"/>
      </w:rPr>
    </w:lvl>
  </w:abstractNum>
  <w:abstractNum w:abstractNumId="20" w15:restartNumberingAfterBreak="0">
    <w:nsid w:val="5FD955D6"/>
    <w:multiLevelType w:val="hybridMultilevel"/>
    <w:tmpl w:val="6B9CBD1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6432AAA3"/>
    <w:multiLevelType w:val="singleLevel"/>
    <w:tmpl w:val="6432AAA3"/>
    <w:lvl w:ilvl="0">
      <w:start w:val="1"/>
      <w:numFmt w:val="bullet"/>
      <w:lvlText w:val=""/>
      <w:lvlJc w:val="left"/>
      <w:pPr>
        <w:tabs>
          <w:tab w:val="left" w:pos="4620"/>
        </w:tabs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697E4F50"/>
    <w:multiLevelType w:val="hybridMultilevel"/>
    <w:tmpl w:val="0F5EF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A1119"/>
    <w:multiLevelType w:val="hybridMultilevel"/>
    <w:tmpl w:val="57F0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B63F6"/>
    <w:multiLevelType w:val="hybridMultilevel"/>
    <w:tmpl w:val="0F687C6E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5" w15:restartNumberingAfterBreak="0">
    <w:nsid w:val="73CA57BA"/>
    <w:multiLevelType w:val="hybridMultilevel"/>
    <w:tmpl w:val="7C8A5448"/>
    <w:lvl w:ilvl="0" w:tplc="0409000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25" w:hanging="360"/>
      </w:pPr>
      <w:rPr>
        <w:rFonts w:ascii="Wingdings" w:hAnsi="Wingdings" w:hint="default"/>
      </w:rPr>
    </w:lvl>
  </w:abstractNum>
  <w:abstractNum w:abstractNumId="26" w15:restartNumberingAfterBreak="0">
    <w:nsid w:val="78BE5C63"/>
    <w:multiLevelType w:val="hybridMultilevel"/>
    <w:tmpl w:val="2E7A7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66CE4"/>
    <w:multiLevelType w:val="hybridMultilevel"/>
    <w:tmpl w:val="7FDC79D8"/>
    <w:lvl w:ilvl="0" w:tplc="0409000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40" w:hanging="360"/>
      </w:pPr>
      <w:rPr>
        <w:rFonts w:ascii="Wingdings" w:hAnsi="Wingdings" w:hint="default"/>
      </w:rPr>
    </w:lvl>
  </w:abstractNum>
  <w:abstractNum w:abstractNumId="28" w15:restartNumberingAfterBreak="0">
    <w:nsid w:val="7B610B44"/>
    <w:multiLevelType w:val="hybridMultilevel"/>
    <w:tmpl w:val="F10AC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419101">
    <w:abstractNumId w:val="9"/>
  </w:num>
  <w:num w:numId="2" w16cid:durableId="970398904">
    <w:abstractNumId w:val="11"/>
  </w:num>
  <w:num w:numId="3" w16cid:durableId="379477649">
    <w:abstractNumId w:val="2"/>
  </w:num>
  <w:num w:numId="4" w16cid:durableId="631639975">
    <w:abstractNumId w:val="1"/>
  </w:num>
  <w:num w:numId="5" w16cid:durableId="1187595424">
    <w:abstractNumId w:val="20"/>
  </w:num>
  <w:num w:numId="6" w16cid:durableId="1023440374">
    <w:abstractNumId w:val="15"/>
  </w:num>
  <w:num w:numId="7" w16cid:durableId="1861430228">
    <w:abstractNumId w:val="13"/>
  </w:num>
  <w:num w:numId="8" w16cid:durableId="1446538952">
    <w:abstractNumId w:val="5"/>
  </w:num>
  <w:num w:numId="9" w16cid:durableId="1198734500">
    <w:abstractNumId w:val="0"/>
  </w:num>
  <w:num w:numId="10" w16cid:durableId="1385981813">
    <w:abstractNumId w:val="17"/>
  </w:num>
  <w:num w:numId="11" w16cid:durableId="1998150806">
    <w:abstractNumId w:val="8"/>
  </w:num>
  <w:num w:numId="12" w16cid:durableId="1795833106">
    <w:abstractNumId w:val="23"/>
  </w:num>
  <w:num w:numId="13" w16cid:durableId="563372567">
    <w:abstractNumId w:val="6"/>
  </w:num>
  <w:num w:numId="14" w16cid:durableId="137378469">
    <w:abstractNumId w:val="19"/>
  </w:num>
  <w:num w:numId="15" w16cid:durableId="227427449">
    <w:abstractNumId w:val="16"/>
  </w:num>
  <w:num w:numId="16" w16cid:durableId="881555479">
    <w:abstractNumId w:val="10"/>
  </w:num>
  <w:num w:numId="17" w16cid:durableId="405612000">
    <w:abstractNumId w:val="26"/>
  </w:num>
  <w:num w:numId="18" w16cid:durableId="610861242">
    <w:abstractNumId w:val="24"/>
  </w:num>
  <w:num w:numId="19" w16cid:durableId="850994656">
    <w:abstractNumId w:val="28"/>
  </w:num>
  <w:num w:numId="20" w16cid:durableId="276790395">
    <w:abstractNumId w:val="27"/>
  </w:num>
  <w:num w:numId="21" w16cid:durableId="742221570">
    <w:abstractNumId w:val="14"/>
  </w:num>
  <w:num w:numId="22" w16cid:durableId="796098244">
    <w:abstractNumId w:val="21"/>
  </w:num>
  <w:num w:numId="23" w16cid:durableId="2082024788">
    <w:abstractNumId w:val="12"/>
  </w:num>
  <w:num w:numId="24" w16cid:durableId="899484447">
    <w:abstractNumId w:val="3"/>
  </w:num>
  <w:num w:numId="25" w16cid:durableId="1441992729">
    <w:abstractNumId w:val="4"/>
  </w:num>
  <w:num w:numId="26" w16cid:durableId="176193496">
    <w:abstractNumId w:val="25"/>
  </w:num>
  <w:num w:numId="27" w16cid:durableId="1023284364">
    <w:abstractNumId w:val="7"/>
  </w:num>
  <w:num w:numId="28" w16cid:durableId="1868058958">
    <w:abstractNumId w:val="22"/>
  </w:num>
  <w:num w:numId="29" w16cid:durableId="11535659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59"/>
    <w:rsid w:val="00015A5F"/>
    <w:rsid w:val="00017E6D"/>
    <w:rsid w:val="00027B75"/>
    <w:rsid w:val="00113B66"/>
    <w:rsid w:val="00163974"/>
    <w:rsid w:val="001E17F6"/>
    <w:rsid w:val="002C5F18"/>
    <w:rsid w:val="00313372"/>
    <w:rsid w:val="003152D1"/>
    <w:rsid w:val="003204D9"/>
    <w:rsid w:val="003F0FA2"/>
    <w:rsid w:val="00462A31"/>
    <w:rsid w:val="00472FBF"/>
    <w:rsid w:val="00494B92"/>
    <w:rsid w:val="00502351"/>
    <w:rsid w:val="00533019"/>
    <w:rsid w:val="00595D6B"/>
    <w:rsid w:val="00596FE3"/>
    <w:rsid w:val="005B1BC5"/>
    <w:rsid w:val="00612677"/>
    <w:rsid w:val="006273B8"/>
    <w:rsid w:val="00656EA1"/>
    <w:rsid w:val="0069673D"/>
    <w:rsid w:val="00697DA1"/>
    <w:rsid w:val="006B1B80"/>
    <w:rsid w:val="006E5F57"/>
    <w:rsid w:val="00753140"/>
    <w:rsid w:val="00784120"/>
    <w:rsid w:val="007A5B53"/>
    <w:rsid w:val="007D73C4"/>
    <w:rsid w:val="007F5936"/>
    <w:rsid w:val="00812D28"/>
    <w:rsid w:val="00857E94"/>
    <w:rsid w:val="008C02F4"/>
    <w:rsid w:val="008E1B61"/>
    <w:rsid w:val="009A2127"/>
    <w:rsid w:val="009A60FE"/>
    <w:rsid w:val="009A7716"/>
    <w:rsid w:val="009C39BC"/>
    <w:rsid w:val="009D7EA2"/>
    <w:rsid w:val="009E00F3"/>
    <w:rsid w:val="00A33D80"/>
    <w:rsid w:val="00A4564E"/>
    <w:rsid w:val="00A64119"/>
    <w:rsid w:val="00A96546"/>
    <w:rsid w:val="00AF14B1"/>
    <w:rsid w:val="00B07670"/>
    <w:rsid w:val="00BE31A7"/>
    <w:rsid w:val="00BF7C63"/>
    <w:rsid w:val="00C608A6"/>
    <w:rsid w:val="00C65A70"/>
    <w:rsid w:val="00C952BC"/>
    <w:rsid w:val="00CF2023"/>
    <w:rsid w:val="00D42BD1"/>
    <w:rsid w:val="00E27E13"/>
    <w:rsid w:val="00E31021"/>
    <w:rsid w:val="00E3164D"/>
    <w:rsid w:val="00E46329"/>
    <w:rsid w:val="00E83453"/>
    <w:rsid w:val="00EA2128"/>
    <w:rsid w:val="00ED1159"/>
    <w:rsid w:val="00F3477C"/>
    <w:rsid w:val="00F57DA0"/>
    <w:rsid w:val="00F806F0"/>
    <w:rsid w:val="00FB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628C5"/>
  <w15:docId w15:val="{32BF90CB-374F-481E-9C2C-00493E11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E94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02F4"/>
    <w:pPr>
      <w:spacing w:after="0" w:line="240" w:lineRule="auto"/>
    </w:pPr>
    <w:rPr>
      <w:rFonts w:ascii="Calibri" w:eastAsia="SimSun" w:hAnsi="Calibri" w:cs="Times New Roman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C02F4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02F4"/>
    <w:rPr>
      <w:rFonts w:ascii="Cambria" w:eastAsia="SimSun" w:hAnsi="Cambria" w:cs="Times New Roman"/>
      <w:color w:val="17365D"/>
      <w:spacing w:val="5"/>
      <w:kern w:val="28"/>
      <w:sz w:val="52"/>
      <w:szCs w:val="52"/>
      <w:lang w:eastAsia="zh-CN"/>
    </w:rPr>
  </w:style>
  <w:style w:type="character" w:styleId="Strong">
    <w:name w:val="Strong"/>
    <w:uiPriority w:val="22"/>
    <w:qFormat/>
    <w:rsid w:val="008C02F4"/>
    <w:rPr>
      <w:b/>
      <w:bCs/>
    </w:rPr>
  </w:style>
  <w:style w:type="paragraph" w:styleId="ListParagraph">
    <w:name w:val="List Paragraph"/>
    <w:basedOn w:val="Normal"/>
    <w:uiPriority w:val="34"/>
    <w:qFormat/>
    <w:rsid w:val="008C02F4"/>
    <w:pPr>
      <w:ind w:left="720"/>
      <w:contextualSpacing/>
    </w:pPr>
    <w:rPr>
      <w:rFonts w:eastAsia="Calibri"/>
      <w:lang w:val="el-GR" w:eastAsia="en-US"/>
    </w:rPr>
  </w:style>
  <w:style w:type="paragraph" w:styleId="Header">
    <w:name w:val="header"/>
    <w:basedOn w:val="Normal"/>
    <w:link w:val="HeaderChar"/>
    <w:uiPriority w:val="99"/>
    <w:unhideWhenUsed/>
    <w:rsid w:val="00FB7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E4C"/>
    <w:rPr>
      <w:rFonts w:ascii="Calibri" w:eastAsia="SimSun" w:hAnsi="Calibri" w:cs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B7E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E4C"/>
    <w:rPr>
      <w:rFonts w:ascii="Calibri" w:eastAsia="SimSun" w:hAnsi="Calibri" w:cs="Times New Roman"/>
      <w:lang w:eastAsia="zh-CN"/>
    </w:rPr>
  </w:style>
  <w:style w:type="character" w:styleId="Hyperlink">
    <w:name w:val="Hyperlink"/>
    <w:basedOn w:val="DefaultParagraphFont"/>
    <w:uiPriority w:val="99"/>
    <w:unhideWhenUsed/>
    <w:rsid w:val="00857E9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7E9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E1B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enterpc1\Downloads\BIHC%20CV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4C189-B209-4B3A-9D64-CFE230DD9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BIHC CV TEMPLATE</Template>
  <TotalTime>7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dennis darius</cp:lastModifiedBy>
  <cp:revision>3</cp:revision>
  <dcterms:created xsi:type="dcterms:W3CDTF">2023-11-20T22:58:00Z</dcterms:created>
  <dcterms:modified xsi:type="dcterms:W3CDTF">2023-11-20T23:05:00Z</dcterms:modified>
</cp:coreProperties>
</file>